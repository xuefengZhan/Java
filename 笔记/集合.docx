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this ∪ other</w:t>
      </w:r>
    </w:p>
    <w:p>
      <w:pP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coll)：当前集合仅保留与coll集合中的元素相同的元素，即当前集合中仅保留两个集合的交集，即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 = this ∩ coll</w:t>
      </w:r>
      <w:r>
        <w:rPr>
          <w:rFonts w:hint="eastAsia" w:ascii="Consolas" w:hAnsi="Consolas" w:cs="Consolas"/>
          <w:lang w:val="en-US" w:eastAsia="zh-CN"/>
        </w:rPr>
        <w:t>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//5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val="en-US" w:eastAsia="zh-CN"/>
              </w:rPr>
              <w:t xml:space="preserve">    //3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：元素变成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5个</w:t>
      </w:r>
    </w:p>
    <w:p>
      <w:pPr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coll.add(other)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:    元素变成3个，other以数组形式加入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coll.add(other)的情况对coll进行打印：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System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Arrays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fill="FFFFFF"/>
        </w:rPr>
        <w:t>toString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coll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.toArray()));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fill="FFFFFF"/>
        </w:rPr>
        <w:t>//[1, 2, [1, 2, 3]]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 w:ascii="Consolas" w:hAnsi="Consolas" w:cs="Consolas"/>
          <w:color w:val="auto"/>
          <w:lang w:val="en-US" w:eastAsia="zh-CN"/>
        </w:rPr>
      </w:pPr>
      <w:r>
        <w:rPr>
          <w:rFonts w:hint="default" w:ascii="Consolas" w:hAnsi="Consolas" w:cs="Consolas"/>
          <w:color w:val="auto"/>
          <w:lang w:val="en-US" w:eastAsia="zh-CN"/>
        </w:rPr>
        <w:t>2.2 Collection集合的遍历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迭代器遍历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forEach遍历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该接口有一个iterator()方法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此方法返回一个实现了Iterator接口的对象，该对象可以用于迭代集合中的元素。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接口提供了一些方法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用于遍历集合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 xml:space="preserve">, 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实现类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2、foreach循环遍历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如果是含有下标的集合[list],有索引信息,用for也可,没有索引信息不能用for.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注意Collection接口拥有remove方法，而迭代器Iterator也拥有remove方法，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add(int index, 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2、获取元素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get(int index)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3、获取指定元素索引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indexOf(Object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lastIndexOf(Object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4、删除和替换元素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remove(int index)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set(int index, 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5、获取子list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3.2 List集合的遍历 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1.Iterator遍历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2.增强for循环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</w:t>
      </w:r>
      <w:r>
        <w:rPr>
          <w:rFonts w:hint="default" w:ascii="Consolas" w:hAnsi="Consolas" w:cs="Consolas"/>
          <w:lang w:val="en-US" w:eastAsia="zh-CN"/>
        </w:rPr>
        <w:t>普通for</w:t>
      </w:r>
      <w:r>
        <w:rPr>
          <w:rFonts w:hint="eastAsia" w:ascii="Consolas" w:hAnsi="Consolas" w:cs="Consolas"/>
          <w:lang w:val="en-US" w:eastAsia="zh-CN"/>
        </w:rPr>
        <w:t>i</w:t>
      </w:r>
      <w:r>
        <w:rPr>
          <w:rFonts w:hint="default" w:ascii="Consolas" w:hAnsi="Consolas" w:cs="Consolas"/>
          <w:lang w:val="en-US" w:eastAsia="zh-CN"/>
        </w:rPr>
        <w:t>循环遍历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5.ListIterator迭代器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集合额外提供了一个listIterator()方法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此方法是继承listIterator()接口的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该方法返回一个 ListIterator 对象。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 接口继承了 Iterator 接口。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add()：通过迭代器添加元素到对应集合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set(Object obj)：通过迭代器替换正迭代的元素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Object previous()：返回列表中的前一个元素。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boolean hasNext()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Object 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1.ArrayList源码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</w:t>
      </w:r>
      <w:r>
        <w:rPr>
          <w:rFonts w:hint="eastAsia" w:ascii="Consolas" w:hAnsi="Consolas" w:cs="Consolas"/>
          <w:lang w:val="en-US" w:eastAsia="zh-CN"/>
        </w:rPr>
        <w:t>传</w:t>
      </w:r>
      <w:r>
        <w:rPr>
          <w:rFonts w:hint="default" w:ascii="Consolas" w:hAnsi="Consolas" w:cs="Consolas"/>
          <w:lang w:val="en-US" w:eastAsia="zh-CN"/>
        </w:rPr>
        <w:t>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//1.确保当前数组的容量足够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      //如果是第一次添加，扩容为默认容量大小：10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14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如果是第一次添加，就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初始化容量为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(4)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如果size + 1大于现有的数组长度elementData.length,就执行grow(mincapacity)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(5)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grow(mincapacity)中，先声明两个容量：旧容量和新的容量，其中新容量为旧容量的1.5倍</w:t>
      </w:r>
      <w:r>
        <w:rPr>
          <w:rFonts w:hint="default" w:ascii="Consolas" w:hAnsi="Consolas" w:cs="Consolas"/>
          <w:lang w:val="en-US" w:eastAsia="zh-CN"/>
        </w:rPr>
        <w:t>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;但是效率低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默认无参构造初始化容量为10个</w:t>
      </w:r>
    </w:p>
    <w:p>
      <w:pPr>
        <w:pStyle w:val="6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底层存储结构相同，都是数组，我们称为动态数组。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不同点：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ab/>
      </w: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初始化容量：</w:t>
      </w:r>
      <w:r>
        <w:rPr>
          <w:rFonts w:hint="default" w:ascii="Consolas" w:hAnsi="Consolas" w:eastAsia="宋体" w:cs="Consolas"/>
          <w:lang w:val="en-US" w:eastAsia="zh-CN"/>
        </w:rPr>
        <w:t>Vector默认初始化容量为10,而ArrayList在JDK1.6之后的版本初始化为默认的空数组；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扩容：</w:t>
      </w:r>
      <w:r>
        <w:rPr>
          <w:rFonts w:hint="default" w:ascii="Consolas" w:hAnsi="Consolas" w:cs="Consolas"/>
          <w:lang w:val="en-US" w:eastAsia="zh-CN"/>
        </w:rPr>
        <w:t>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线程安全：</w:t>
      </w:r>
      <w:r>
        <w:rPr>
          <w:rFonts w:hint="default" w:ascii="Consolas" w:hAnsi="Consolas" w:cs="Consolas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Consolas" w:hAnsi="Consolas" w:cs="Consolas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cs="Consolas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default" w:ascii="Consolas" w:hAnsi="Consolas" w:cs="Consolas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Consolas" w:hAnsi="Consolas" w:cs="Consolas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cs="Consolas"/>
                          <w:lang w:eastAsia="zh-CN"/>
                        </w:rPr>
                        <w:t>提示：在</w:t>
                      </w:r>
                      <w:r>
                        <w:rPr>
                          <w:rFonts w:hint="default" w:ascii="Consolas" w:hAnsi="Consolas" w:cs="Consolas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>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Stack类表示后进先出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(LIFO)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的对象堆栈。它通过五个操作对类 Vector 进行了扩展 ，允许将向量视为堆栈。它提供了通常的 push 和 pop 操作，以及取堆栈顶点的 peek 方法、测试堆栈是否为空的 empty 方法、在堆栈中查找项并确定到堆栈顶距离的 search 方法。</w:t>
      </w:r>
    </w:p>
    <w:p>
      <w:pPr>
        <w:pStyle w:val="5"/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5.LinkedList类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节点有两个指针，说明是双向链表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prev,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prev;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2.实现的接口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3.LinkedList维护的属性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4.作为List的常用方法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封装好的私有增加元素的方法，这些方法不对外提供，对内提供，属于底层实现。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从newNode的创建可以看出，是双向不循环链表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first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last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Inserts element e before non-null Node succ.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linkBefore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succ)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succ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e, succ);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对外提供的增加元素的方法：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继承自List接口的添加方法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linkLast(e);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addAll(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checkPositionIndex(index);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(index ==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linkLast(element);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linkBefore(element, 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add(E e):默认添加元素是在尾部添加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node(index).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(3)删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私有的不对外提供的删除元素方法：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first node f.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f)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f == first &amp;&amp; f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last node l.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l == last &amp;&amp; l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node x.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x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作为list提供的删除方法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o) 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unlink(node(index));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(4)改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node(index);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5.作为栈来使用</w:t>
      </w:r>
    </w:p>
    <w:p>
      <w:pPr>
        <w:ind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JDK1.6之后LinkedList实现了Deque接口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。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双端队列也可用作 LIFO（后进先出）堆栈。如果要使用堆栈结构的集合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可以考虑使用LinkedList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  <w:r>
              <w:rPr>
                <w:rFonts w:hint="eastAsia" w:ascii="Consolas" w:hAnsi="Consolas" w:cs="Consolas"/>
                <w:lang w:val="en-US" w:eastAsia="zh-CN"/>
              </w:rPr>
              <w:t>;这些方法也继承自Deque接口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注意：作为栈使用时，增删都在first节点操作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6.作为队列使用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注意：作为队列使用时,入队是在last添加，出队是从first删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。</w:t>
      </w: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remove()方法时删除first元素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每种方法都存在两种形式：一种形式在操作失败时抛出异常，另一种形式返回一个特殊值（null 或 false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 Set集合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null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5.1 HashSet/LinkedHashSet/TreeSet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HashSet和HashSet其子类都是按照 Hash 算法来存储集合中的元素，因此具有高效的写入和查找性能。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LinkedHashSet保证了元素按照添加顺序存储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由于LinkedHashSet元素的存储维护了添加顺序，因此插入性能略低于 HashSet，但在迭代访问 Set 里的全部元素时有很好的性能。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  <w:shd w:val="clear" w:color="auto" w:fill="auto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  <w:shd w:val="clear" w:color="auto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default" w:ascii="Consolas" w:hAnsi="Consolas" w:eastAsia="宋体" w:cs="Consolas"/>
          <w:b w:val="0"/>
          <w:bCs/>
          <w:lang w:val="en-US" w:eastAsia="zh-CN"/>
        </w:rPr>
      </w:pPr>
      <w:r>
        <w:rPr>
          <w:rFonts w:hint="default" w:ascii="Consolas" w:hAnsi="Consolas" w:eastAsia="宋体" w:cs="Consolas"/>
          <w:b w:val="0"/>
          <w:bCs/>
          <w:lang w:val="en-US" w:eastAsia="zh-CN"/>
        </w:rPr>
        <w:t>5.2 Set集合如何保证元素不重复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先比较hash值，hash值不同，一定不同；hash值一样，再调用equals比较</w:t>
      </w:r>
      <w:r>
        <w:rPr>
          <w:rFonts w:hint="eastAsia" w:ascii="Consolas" w:hAnsi="Consolas" w:cs="Consolas"/>
          <w:lang w:val="en-US" w:eastAsia="zh-CN"/>
        </w:rPr>
        <w:t>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5.2 TreeSet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lang w:val="en-US" w:eastAsia="zh-CN"/>
        </w:rPr>
        <w:t>TreeSet 可以确保集合元素处于排序状态。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要实现集合内元素有序必须要使用自然排序或者定制排序接口：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>要求传入的</w:t>
      </w:r>
      <w:r>
        <w:rPr>
          <w:rFonts w:hint="eastAsia" w:ascii="Consolas" w:hAnsi="Consolas" w:cs="Consolas"/>
          <w:lang w:val="en-US" w:eastAsia="zh-CN"/>
        </w:rPr>
        <w:t>元素类型必须</w:t>
      </w:r>
      <w:r>
        <w:rPr>
          <w:rFonts w:hint="default" w:ascii="Consolas" w:hAnsi="Consolas" w:cs="Consolas"/>
          <w:lang w:val="en-US" w:eastAsia="zh-CN"/>
        </w:rPr>
        <w:t>实现Comparable</w:t>
      </w:r>
      <w:r>
        <w:rPr>
          <w:rFonts w:hint="eastAsia" w:ascii="Consolas" w:hAnsi="Consolas" w:cs="Consolas"/>
          <w:lang w:val="en-US" w:eastAsia="zh-CN"/>
        </w:rPr>
        <w:t>接口,并</w:t>
      </w:r>
      <w:r>
        <w:rPr>
          <w:rFonts w:hint="default" w:ascii="Consolas" w:hAnsi="Consolas" w:cs="Consolas"/>
          <w:lang w:val="en-US" w:eastAsia="zh-CN"/>
        </w:rPr>
        <w:t xml:space="preserve">实现int ComparTo(Object obj)方法 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自然排序的话，需要用TreeSet的无参构造，并且TreeSet的元素类型</w:t>
      </w:r>
      <w:r>
        <w:rPr>
          <w:rFonts w:hint="default" w:ascii="Consolas" w:hAnsi="Consolas" w:cs="Consolas"/>
          <w:lang w:val="en-US" w:eastAsia="zh-CN"/>
        </w:rPr>
        <w:t>必须实现 Comparable 接口。实现 Comparable 的类必须实现 compareTo(Object obj) 方法，两个对象即通过 compareTo(Object obj) 方法的返回值来比较大小。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虽然添加到TreeSet时，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不使用equals方法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比较元素是否相等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。但当元素实现java.lang.Comparable接口时，重写compareTo方法时，也建议重写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equals() 方法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并且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虽然添加到TreeSet时，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不使用equals方法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比较元素是否相等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。但当元素实现java.lang.Comparable接口时，重写compareTo方法时，也建议重写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equals() 方法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并且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应保证该方法与 compareTo(Object obj) 方法有一致的结果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如果放到TreeSet中的元素的自然排序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Comparable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规则不符合当前排序需求时，或者元素的类型没有实现Comparable接口。那么在创建TreeSet时，可以单独指定一个Comparator的对象。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使用定制排序判断两个元素相等的标准是：通过Comparator比较两个元素返回了0。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5.2 Set的源码分析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1.Set和Map的关系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HashSet的内部实现是一个HashMap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map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HashSet的元素是作为Map的key使用的，其value是一个Object类型的static final对象PERSENT,</w:t>
            </w:r>
            <w:r>
              <w:rPr>
                <w:rFonts w:hint="eastAsia" w:ascii="Consolas" w:hAnsi="Consolas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所有的hashSet都共用同一个PERSENT，因为此对象是静态的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同理，TreeSet和LinkedHashSet也是如此。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Set的迭代器，其实就是map.keySet().iterator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TreeSet的内部实现是一个TreeMap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TreeMap&lt;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LinkedHashSet的内部实现是一个LinkedHashMap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LinkedHashSet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initialCapacity,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loadFactor,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dummy)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LinkedHashMap&lt;&gt;(initialCapacity, loadFactor);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2.Set如何判断元素是否重复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两个对象通过 hashCode() 方法比较相等，并且两个对象的 equals() 方法返回值也相等。</w:t>
      </w:r>
      <w:r>
        <w:rPr>
          <w:rFonts w:hint="default" w:ascii="Consolas" w:hAnsi="Consolas" w:cs="Consolas"/>
          <w:lang w:val="en-US" w:eastAsia="zh-CN"/>
        </w:rPr>
        <w:t>因此，存储到HashSet和LinkedHashSet的元素要重写hashCode和equals方法。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对称性：如果x.equals(y)返回是“true”，那么y.equals(x)也应该返回是“true”。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自反性：x.equals(x)必须返回是“true”。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类推性：如果x.equals(y)返回是“true”，而且y.equals(z)返回是“true”，那么z.equals(x)也应该返回是“true”。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一致性：如果x.equals(y)返回是“true”，只要x和y内容一直不变，不管你重复x.equals(y)多少次，返回都是“true”。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任何情况下，x.equals(null)，永远返回是“false”；x.equals(和x不同类型的对象)永远返回是“false”。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对象中用作 equals() 方法比较的属性Field，都应该用来计算 hashCode 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HashSet的add方法</w:t>
      </w: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</w:t>
      </w:r>
      <w:r>
        <w:rPr>
          <w:rFonts w:hint="eastAsia" w:ascii="Consolas" w:hAnsi="Consolas" w:cs="Consolas"/>
          <w:lang w:val="en-US" w:eastAsia="zh-CN"/>
        </w:rPr>
        <w:t>根据</w:t>
      </w:r>
      <w:r>
        <w:rPr>
          <w:rFonts w:hint="default" w:ascii="Consolas" w:hAnsi="Consolas" w:cs="Consolas"/>
          <w:lang w:val="en-US" w:eastAsia="zh-CN"/>
        </w:rPr>
        <w:t>hash值</w:t>
      </w:r>
      <w:r>
        <w:rPr>
          <w:rFonts w:hint="eastAsia" w:ascii="Consolas" w:hAnsi="Consolas" w:cs="Consolas"/>
          <w:lang w:val="en-US" w:eastAsia="zh-CN"/>
        </w:rPr>
        <w:t>可以得到</w:t>
      </w:r>
      <w:r>
        <w:rPr>
          <w:rFonts w:hint="default" w:ascii="Consolas" w:hAnsi="Consolas" w:cs="Consolas"/>
          <w:lang w:val="en-US" w:eastAsia="zh-CN"/>
        </w:rPr>
        <w:t>该元素在数组中</w:t>
      </w:r>
      <w:r>
        <w:rPr>
          <w:rFonts w:hint="eastAsia" w:ascii="Consolas" w:hAnsi="Consolas" w:cs="Consolas"/>
          <w:lang w:val="en-US" w:eastAsia="zh-CN"/>
        </w:rPr>
        <w:t>对应</w:t>
      </w:r>
      <w:r>
        <w:rPr>
          <w:rFonts w:hint="default" w:ascii="Consolas" w:hAnsi="Consolas" w:cs="Consolas"/>
          <w:lang w:val="en-US" w:eastAsia="zh-CN"/>
        </w:rPr>
        <w:t>的索引值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4.HashMap中的散列函数hash()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</w:t>
            </w:r>
            <w:r>
              <w:rPr>
                <w:rFonts w:hint="eastAsia" w:ascii="Consolas" w:hAnsi="Consolas" w:cs="Consolas"/>
                <w:lang w:val="en-US" w:eastAsia="zh-CN"/>
              </w:rPr>
              <w:t>让元素之间尽量不出现hash碰撞，更加均匀的分布。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1.8中hash的值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元素的hashCode 与 其无符号右移16位按位与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如果元素为null,那么hash为0</w:t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JDK1.8为什么要保留高16位呢？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因为index的求值方式为： index = hash &amp; (n-1),n=table.length</w:t>
            </w:r>
          </w:p>
          <w:p>
            <w:pPr>
              <w:ind w:firstLine="42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而</w:t>
            </w:r>
            <w:r>
              <w:rPr>
                <w:rFonts w:hint="default" w:ascii="Consolas" w:hAnsi="Consolas" w:cs="Consolas"/>
                <w:lang w:val="en-US" w:eastAsia="zh-CN"/>
              </w:rPr>
              <w:t>一个HashMap的table数组一般不会特别大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至少在不断扩容之前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</w:t>
            </w:r>
            <w:r>
              <w:rPr>
                <w:rFonts w:hint="eastAsia" w:ascii="Consolas" w:hAnsi="Consolas" w:cs="Consolas"/>
                <w:lang w:val="en-US" w:eastAsia="zh-CN"/>
              </w:rPr>
              <w:t>对于32位的int类型的</w:t>
            </w:r>
            <w:r>
              <w:rPr>
                <w:rFonts w:hint="default" w:ascii="Consolas" w:hAnsi="Consolas" w:cs="Consolas"/>
                <w:lang w:val="en-US" w:eastAsia="zh-CN"/>
              </w:rPr>
              <w:t>table.length-1</w:t>
            </w:r>
            <w:r>
              <w:rPr>
                <w:rFonts w:hint="eastAsia" w:ascii="Consolas" w:hAnsi="Consolas" w:cs="Consolas"/>
                <w:lang w:val="en-US" w:eastAsia="zh-CN"/>
              </w:rPr>
              <w:t>来说,</w:t>
            </w:r>
            <w:r>
              <w:rPr>
                <w:rFonts w:hint="default" w:ascii="Consolas" w:hAnsi="Consolas" w:cs="Consolas"/>
                <w:lang w:val="en-US" w:eastAsia="zh-CN"/>
              </w:rPr>
              <w:t>大部分高位都是0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直接用hashCode和table.length-1进行&amp;运算的话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就会导致总是只有最低的几位是有效的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那么就算你的hashCode()实现的再好也难以避免发生碰撞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这时保留高16位的意义就体现出来了。它对hashcode的低位添加了随机性并且混合了高位的部分特征，显著减少了碰撞冲突的发生。</w:t>
            </w: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接口提供三种collection 视图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值集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键-值映射关系集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映射顺序定义为迭代器在映射的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删除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3、元素查询的操作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</w:t>
      </w:r>
      <w:r>
        <w:rPr>
          <w:rFonts w:hint="eastAsia" w:ascii="Consolas" w:hAnsi="Consolas" w:cs="Consolas"/>
          <w:lang w:val="en-US" w:eastAsia="zh-CN"/>
        </w:rPr>
        <w:t xml:space="preserve">    </w:t>
      </w:r>
      <w:r>
        <w:rPr>
          <w:rFonts w:hint="default" w:ascii="Consolas" w:hAnsi="Consolas" w:cs="Consolas"/>
          <w:lang w:val="en-US" w:eastAsia="zh-CN"/>
        </w:rPr>
        <w:t>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Map的底层实现分为两大类：</w:t>
      </w:r>
    </w:p>
    <w:p>
      <w:pPr>
        <w:numPr>
          <w:ilvl w:val="0"/>
          <w:numId w:val="26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哈希表：包含了hashMap和hashtable    数组+链表/红黑树结构</w:t>
      </w:r>
    </w:p>
    <w:p>
      <w:pPr>
        <w:numPr>
          <w:ilvl w:val="0"/>
          <w:numId w:val="26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TreeMap                               红黑树结构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Map所有的实现类如下：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Properties的key和value都必须为String类型存取数据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存储到HashMap中的映射关系(key,value)，其中的key的hashCode值和equals方法非常重要。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Map的底层实现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：</w:t>
      </w:r>
    </w:p>
    <w:p>
      <w:pPr>
        <w:numPr>
          <w:ilvl w:val="0"/>
          <w:numId w:val="3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Jdk1.7及之前    数组 + 链表      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Jdk1.8及之后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数组 + 链表/红黑树</w:t>
      </w:r>
    </w:p>
    <w:p>
      <w:pPr>
        <w:numPr>
          <w:ilvl w:val="0"/>
          <w:numId w:val="3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11.6.1 JDK1.7的hashMap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三个核心变量：</w:t>
      </w:r>
    </w:p>
    <w:p>
      <w:pPr>
        <w:numPr>
          <w:ilvl w:val="0"/>
          <w:numId w:val="33"/>
        </w:num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initial_capacity:初始化容量为16</w:t>
      </w:r>
    </w:p>
    <w:p>
      <w:pPr>
        <w:numPr>
          <w:ilvl w:val="0"/>
          <w:numId w:val="33"/>
        </w:numPr>
        <w:ind w:firstLine="420" w:firstLineChars="0"/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Load_factor:加载因子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Threshold:  扩容阈值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数组需要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考虑</w:t>
      </w:r>
      <w:r>
        <w:rPr>
          <w:rFonts w:hint="default" w:ascii="Consolas" w:hAnsi="Consolas" w:cs="Consolas"/>
          <w:lang w:val="en-US" w:eastAsia="zh-CN"/>
        </w:rPr>
        <w:t xml:space="preserve">扩容的阈值；注意是考虑，并非一定扩容； 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其值 = capacity * load factor</w:t>
      </w:r>
    </w:p>
    <w:p>
      <w:pPr>
        <w:ind w:firstLine="1260" w:firstLineChars="600"/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思考：load factor设置为0.9或者0.1有什么区别？</w:t>
      </w: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0.9 扩容太不频繁，导致table[index]下面的链表可能会很长，降低了查询速度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0.1 扩容太频繁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hashMap的无参构造干了三件事：</w:t>
            </w:r>
          </w:p>
          <w:p>
            <w:pPr>
              <w:numPr>
                <w:ilvl w:val="0"/>
                <w:numId w:val="34"/>
              </w:numPr>
              <w:ind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创建了空的Entry数组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加载因子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loadFactor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赋值0.75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阈值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threshold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  <w:t>16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这里注意：threshold是16不是12</w:t>
            </w:r>
          </w:p>
        </w:tc>
      </w:tr>
    </w:tbl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JDK1.7的put存储过程</w:t>
      </w:r>
    </w:p>
    <w:p>
      <w:pPr>
        <w:pStyle w:val="6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Step1：如果table数组是否为空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693035"/>
                  <wp:effectExtent l="0" t="0" r="6985" b="1206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inflateTable(threshold)中threshold的值为16，因为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new HashMap() </w:t>
            </w:r>
            <w:r>
              <w:rPr>
                <w:rFonts w:hint="eastAsia" w:ascii="Consolas" w:hAnsi="Consolas" w:cs="Consolas"/>
                <w:lang w:val="en-US" w:eastAsia="zh-CN"/>
              </w:rPr>
              <w:t>中</w:t>
            </w:r>
            <w:r>
              <w:rPr>
                <w:rFonts w:hint="default" w:ascii="Consolas" w:hAnsi="Consolas" w:cs="Consolas"/>
                <w:lang w:val="en-US" w:eastAsia="zh-CN"/>
              </w:rPr>
              <w:t>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此方法用于获取最接近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number的2^n，也就是说保证了数组的长度必然是2的n次蜜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inflateTable()：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Capacity为16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 xml:space="preserve">threshold 变成了16*0.75 </w:t>
            </w:r>
          </w:p>
          <w:p>
            <w:pPr>
              <w:ind w:firstLine="840" w:firstLineChars="400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0000FF"/>
                <w:lang w:val="en-US" w:eastAsia="zh-CN"/>
              </w:rPr>
              <w:t>table变成了容量为16的Entry数组！</w:t>
            </w:r>
          </w:p>
        </w:tc>
      </w:tr>
    </w:tbl>
    <w:p>
      <w:pPr>
        <w:numPr>
          <w:ilvl w:val="0"/>
          <w:numId w:val="36"/>
        </w:numPr>
        <w:ind w:left="420" w:leftChars="0" w:hanging="420" w:firstLineChars="0"/>
        <w:rPr>
          <w:rFonts w:hint="eastAsia"/>
          <w:b w:val="0"/>
          <w:bCs w:val="0"/>
          <w:lang w:eastAsia="zh-CN"/>
        </w:rPr>
      </w:pPr>
      <w:r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put()方法中如果是空的Entry数组所做的事情：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 xml:space="preserve">threshold 变成了16*0.75 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table变成了容量为16的Entry数组！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所以</w:t>
      </w:r>
      <w:r>
        <w:rPr>
          <w:rFonts w:hint="default" w:ascii="Consolas" w:hAnsi="Consolas" w:cs="Consolas"/>
          <w:lang w:val="en-US" w:eastAsia="zh-CN"/>
        </w:rPr>
        <w:t>threshold在空参构造中生成为16，在往空数组中put的时候才变为12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为什么将capacity纠正为2^n?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如果指定了数组的初始化容量</w:t>
      </w:r>
      <w:r>
        <w:rPr>
          <w:rFonts w:hint="default" w:ascii="Consolas" w:hAnsi="Consolas" w:cs="Consolas"/>
          <w:lang w:val="en-US" w:eastAsia="zh-CN"/>
        </w:rPr>
        <w:t>capacity,会检测capacity是不是2^n，不是的话自动纠正为最接近的2^n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2492375"/>
                  <wp:effectExtent l="0" t="0" r="3810" b="317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Key为null的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，hash为0，index也为0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</w:t>
      </w:r>
      <w:r>
        <w:rPr>
          <w:rFonts w:hint="eastAsia"/>
          <w:lang w:eastAsia="zh-CN"/>
        </w:rPr>
        <w:t>：获取</w:t>
      </w:r>
      <w:r>
        <w:rPr>
          <w:rFonts w:hint="eastAsia"/>
          <w:lang w:val="en-US" w:eastAsia="zh-CN"/>
        </w:rPr>
        <w:t>不为null的key的hash值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055" cy="2504440"/>
                  <wp:effectExtent l="0" t="0" r="10795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这里不具体研究</w:t>
                  </w:r>
                  <w:r>
                    <w:rPr>
                      <w:rFonts w:hint="eastAsia"/>
                      <w:lang w:val="en-US" w:eastAsia="zh-CN"/>
                    </w:rPr>
                    <w:t>hash值的</w:t>
                  </w:r>
                  <w:r>
                    <w:rPr>
                      <w:rFonts w:hint="eastAsia"/>
                      <w:lang w:eastAsia="zh-CN"/>
                    </w:rPr>
                    <w:t>算法，反正目的就是散列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注意：key=null肯定存在table[0],key!=null也有可能存在table[0]</w:t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Step4：根据hash值获取index值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8595" cy="2713355"/>
                  <wp:effectExtent l="0" t="0" r="8255" b="1079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740660"/>
                  <wp:effectExtent l="0" t="0" r="5080" b="254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所以：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index = 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hash(key) &amp; 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table.lenth -1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)</w:t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2^n - 1 的特征是： 前面都是0,后面都是连续的1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因此按位与运算，结果一定是在[0,table.length-1]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Step5：查找table[i]下面的链表中是否有Entry的key是和当前put的key是重复的，如果有重复的，用新的换旧的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723515"/>
                  <wp:effectExtent l="0" t="0" r="5715" b="635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当</w:t>
            </w:r>
            <w:r>
              <w:rPr>
                <w:rFonts w:hint="default" w:ascii="Consolas" w:hAnsi="Consolas" w:cs="Consolas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然后遍历table[i]的链表，</w:t>
            </w:r>
            <w:r>
              <w:rPr>
                <w:rFonts w:hint="default" w:ascii="Consolas" w:hAnsi="Consolas" w:cs="Consolas"/>
                <w:lang w:val="en-US" w:eastAsia="zh-CN"/>
              </w:rPr>
              <w:t>如果hash值相同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并且 </w:t>
            </w:r>
            <w:r>
              <w:rPr>
                <w:rFonts w:hint="default" w:ascii="Consolas" w:hAnsi="Consolas" w:cs="Consolas"/>
                <w:lang w:val="en-US" w:eastAsia="zh-CN"/>
              </w:rPr>
              <w:t>key相同</w:t>
            </w:r>
            <w:r>
              <w:rPr>
                <w:rFonts w:hint="eastAsia" w:ascii="Consolas" w:hAnsi="Consolas" w:cs="Consolas"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>key地址相同或者equals相同</w:t>
            </w:r>
            <w:r>
              <w:rPr>
                <w:rFonts w:hint="eastAsia" w:ascii="Consolas" w:hAnsi="Consolas" w:cs="Consolas"/>
                <w:lang w:val="en-US" w:eastAsia="zh-CN"/>
              </w:rPr>
              <w:t>),</w:t>
            </w:r>
            <w:r>
              <w:rPr>
                <w:rFonts w:hint="default" w:ascii="Consolas" w:hAnsi="Consolas" w:cs="Consolas"/>
                <w:lang w:val="en-US" w:eastAsia="zh-CN"/>
              </w:rPr>
              <w:t>则用新的value替换旧的value</w:t>
            </w:r>
            <w:r>
              <w:rPr>
                <w:rFonts w:hint="eastAsia" w:ascii="Consolas" w:hAnsi="Consolas" w:cs="Consolas"/>
                <w:lang w:val="en-US" w:eastAsia="zh-CN"/>
              </w:rPr>
              <w:t>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如果有相同的key,for循环中直接返回老的value,put()到这里就结束了，如果没有遇到相同的key，那么还有下面第六步</w:t>
            </w:r>
          </w:p>
        </w:tc>
      </w:tr>
    </w:tbl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Step6</w:t>
      </w:r>
      <w:r>
        <w:rPr>
          <w:rFonts w:hint="default" w:ascii="Consolas" w:hAnsi="Consolas" w:cs="Consolas"/>
          <w:lang w:eastAsia="zh-CN"/>
        </w:rPr>
        <w:t>：将</w:t>
      </w:r>
      <w:r>
        <w:rPr>
          <w:rFonts w:hint="default" w:ascii="Consolas" w:hAnsi="Consolas" w:cs="Consolas"/>
          <w:lang w:val="en-US" w:eastAsia="zh-CN"/>
        </w:rPr>
        <w:t>entry</w:t>
      </w:r>
      <w:r>
        <w:rPr>
          <w:rFonts w:hint="eastAsia" w:ascii="Consolas" w:hAnsi="Consolas" w:cs="Consolas"/>
          <w:lang w:val="en-US" w:eastAsia="zh-CN"/>
        </w:rPr>
        <w:t>存入到table</w:t>
      </w:r>
      <w:r>
        <w:rPr>
          <w:rFonts w:hint="default" w:ascii="Consolas" w:hAnsi="Consolas" w:cs="Consolas"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如果没有相同的key,则会执行下面的方法：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</w:rPr>
                    <w:t>添加</w:t>
                  </w:r>
                  <w:r>
                    <w:rPr>
                      <w:rFonts w:hint="default" w:ascii="Consolas" w:hAnsi="Consolas" w:cs="Consolas"/>
                      <w:lang w:val="en-US" w:eastAsia="zh-CN"/>
                    </w:rPr>
                    <w:t>entry前，首先要进行size判断是否要给数组扩容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：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如果size达到阈值并且新的entry所要放置的table[index]不为空，那么数组扩容为2倍，并且重新计算hash值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、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index值</w:t>
                  </w:r>
                </w:p>
                <w:p>
                  <w:pPr>
                    <w:ind w:firstLine="420" w:firstLineChars="200"/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扩容条件：size&gt;=threshold &amp;&amp; table[i] != null;所以threshold不是唯一扩容条件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注意：resize()不是简单的扩容，会将table中原有的元素都会重新计算位置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e是table[index]的entry，也就是说让原本的table[index]连接到新的entry的next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，自己变成table[index]的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头结点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</w:p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>
      <w:pPr>
        <w:pStyle w:val="6"/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Entry类：</w:t>
      </w:r>
    </w:p>
    <w:p>
      <w:r>
        <w:drawing>
          <wp:inline distT="0" distB="0" distL="114300" distR="114300">
            <wp:extent cx="4842510" cy="2727960"/>
            <wp:effectExtent l="0" t="0" r="15240" b="152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可以看出来</w:t>
      </w:r>
      <w:r>
        <w:rPr>
          <w:rFonts w:hint="eastAsia"/>
          <w:lang w:val="en-US" w:eastAsia="zh-CN"/>
        </w:rPr>
        <w:t>Entry是Map内部类，维护了四个属性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下一个节点的指针</w:t>
      </w:r>
      <w:r>
        <w:rPr>
          <w:rFonts w:hint="eastAsia"/>
          <w:color w:val="0000FF"/>
          <w:lang w:val="en-US" w:eastAsia="zh-CN"/>
        </w:rPr>
        <w:t xml:space="preserve">  也是Entry类型(说明Entry是个单向链表的节点类型)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Hash值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总结存储过程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创建HashMap对象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new HashMap() 创建了一个空的Entry数组，扩容阈值threshold初始化为16，加载因子初始化为0.75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p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ut元素：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初始化table数组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先判断table是否为空数组，如果是，先初始化Entry数组长度为16;并且把threshold初始化为12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如果指定了capacity，会纠正capacity为2^n</w:t>
      </w:r>
    </w:p>
    <w:p>
      <w:pPr>
        <w:numPr>
          <w:ilvl w:val="0"/>
          <w:numId w:val="41"/>
        </w:num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求出元素的hash值，并求出存储index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key是null,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则hash值为0,并且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index=0;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如果key不是null，那么先计算hash(key)，在通过处理过的hash值&amp;(table.length-1)计算index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判断table[index]下的节点是否有相同key元素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判断table[index]桶下是否存在某个Entry的key与新的key的“相同”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相同的条件：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hash值相同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(key的地址相同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或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key的equals返回true)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存在相同的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，用新的value替换原来的value;put结束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如果不存在，决定将新的元素添加到table[index]下：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先判断是否需扩容：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扩容条件：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size达到阈值(threshold)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table[index]不是null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如果满足了扩容条件，那么会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扩容会导致原来table中的所有元素都会重新计算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hash值和index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，并调整存储位置；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(5)添加元素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把新的k-v封装成一个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新的Entry对象至table[index]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注意，这个index也是重新计算过的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中，并且把当前table[index]下的所有元素都连接到新的Entry的next下。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添加元素的时候，新元素做头结点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(6)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常量们：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//4.树化阈值     当链表长度达到这个值，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考虑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//5.退树化阈值    链表长度降到这个值，考虑树变为链表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//6.最小树化容量  这个指的是数组的长度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8并且数组长度达到了64，此时该链表会树化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当链表长度达到了8但是数组长度到达64，此时会对数组进行扩容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变量们：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eastAsia" w:ascii="Consolas" w:hAnsi="Consolas" w:cs="Consolas"/>
                <w:color w:val="871094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无参构造器只做了一件事：给加载因子赋默认值0.75;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其他都是默认值因此table为null、threshold为0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n,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//step1.初始化阶段，如果数组不为null就不用初始化。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92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//初始化的结果就是table.length = 16  threshold = 12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((tab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none"/>
                <w:shd w:val="clear" w:fill="FFFFFF"/>
              </w:rPr>
              <w:t>n 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none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n = (tab = resize()).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//如果是第一次添加，那么n=16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//step2.table数组有了，那么接下来就是讲newNode放进table中了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//两种情况：table[i] == null 直接放进去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= 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 &amp; hash]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//table[i]不为null   p为table[i]节点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cyan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cyan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84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//e到这个时候为null，说明没有重复的key,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84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//不为null,则e为key重复的node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84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//这里是处理key重复的情况，哪新的value替换旧的，然后返回老的值 put就此结束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//每put一次，modCount都要+1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92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Step1.求key的hash值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42"/>
              </w:numPr>
              <w:suppressLineNumbers w:val="0"/>
              <w:shd w:val="clear" w:fill="FFFFFF"/>
              <w:ind w:left="420" w:leftChars="0" w:hanging="420" w:firstLineChars="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put调用putVal,三个参数： 1：hash(key) 2.就是key和value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42"/>
                    </w:numPr>
                    <w:suppressLineNumbers w:val="0"/>
                    <w:shd w:val="clear" w:fill="FFFFFF"/>
                    <w:ind w:left="420" w:leftChars="0" w:hanging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Consolas" w:hAnsi="Consolas" w:cs="Consolas"/>
                      <w:color w:val="080808"/>
                      <w:sz w:val="19"/>
                      <w:szCs w:val="19"/>
                      <w:shd w:val="clear" w:fill="FFFFFF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Key的hash值的计算：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shd w:val="clear" w:fill="FFFFFF"/>
                    <w:ind w:leftChars="0"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如果key为null, 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如果key不为null,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(h = key.hashCode()) ^ (h &gt;&gt;&gt; 16)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对比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JDK1.7中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求index的方式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 :  index=hash &amp; table.length-1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vertAlign w:val="baseline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Jdk1.8hash算法的优势：1.7的hash值将key的hash值和table.length-1按位与，这样高16位没有机会参与hash值的计算，会增加冲突概率；为了降低冲突概率，将高16位加入到hash的计算</w:t>
                  </w: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pStyle w:val="6"/>
        <w:numPr>
          <w:ilvl w:val="0"/>
          <w:numId w:val="4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</w:t>
      </w:r>
      <w:r>
        <w:rPr>
          <w:rFonts w:hint="default"/>
          <w:lang w:eastAsia="zh-CN"/>
        </w:rPr>
        <w:t>：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tab是数组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p是一个节点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n是数组长度  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i是下标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如果table为空，表示是第一次添加；这里是判断为空的两种形式：</w:t>
      </w:r>
    </w:p>
    <w:p>
      <w:pPr>
        <w:numPr>
          <w:ilvl w:val="0"/>
          <w:numId w:val="43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{}  此时tab.length = 0</w:t>
      </w:r>
    </w:p>
    <w:p>
      <w:pPr>
        <w:numPr>
          <w:ilvl w:val="0"/>
          <w:numId w:val="43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只是声明没初始化则为null 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table为空的时候resize()的执行逻辑分析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要么为null要么为{}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  oldCap = 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threshold在默认构造器中不赋值，为0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结论：对于一个空table，resize()干了两件事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br w:type="textWrapping"/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ab/>
      </w: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.创建一个容量为16的Node[] table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/>
          <w:bCs/>
          <w:lang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2.threshold赋予 16*0.75</w:t>
      </w:r>
    </w:p>
    <w:p>
      <w:pPr>
        <w:pStyle w:val="6"/>
        <w:numPr>
          <w:ilvl w:val="0"/>
          <w:numId w:val="44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Step3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插入位置的求法： i = (n-1)  &amp; hash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创建一个新的Node,其next指向null</w:t>
      </w:r>
    </w:p>
    <w:p>
      <w:pPr>
        <w:pStyle w:val="6"/>
        <w:numPr>
          <w:ilvl w:val="0"/>
          <w:numId w:val="46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Step4：</w:t>
      </w:r>
      <w:r>
        <w:rPr>
          <w:rFonts w:hint="default" w:ascii="Consolas" w:hAnsi="Consolas" w:cs="Consolas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//case1:处理table[i]位置第一个Node和 新元素的key相同的情况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//case2:如果table[i]是个树节点(已经树化了)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//case3:如果table[i]不是树节点，而且key不和table[i]重复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//case1:如果table为空，或者table长度没有达到64，先扩容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//case2: 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46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当链表长度&gt;=8-1的时候，会执行treeifyBin方法：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/>
          <w:bCs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如果table为空，或者table长度没有达到64，</w:t>
      </w:r>
      <w:r>
        <w:rPr>
          <w:rFonts w:hint="default" w:ascii="Consolas" w:hAnsi="Consolas" w:cs="Consolas"/>
          <w:b/>
          <w:bCs/>
          <w:color w:val="auto"/>
          <w:lang w:val="en-US" w:eastAsia="zh-CN"/>
        </w:rPr>
        <w:t>先扩容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Table[(n - 1) &amp; hash]不为空并且table长度达到了树化容量,则链表会树化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table不为空的时候，resize()的执行逻辑分析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 xml:space="preserve">//2.旧table的容量  </w:t>
            </w:r>
            <w:r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oldTab.length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 为12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newCap = 旧容量*2,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新容量&lt;最大数组长度限制 &amp;&amp; oldCap &gt;=初始容量16 则 threshold*2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所以这里，新容量和新阈值都乘以2倍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 变为24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//创建容量为32的新Node数组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总结：不为空，resize() =》</w:t>
      </w:r>
      <w:r>
        <w:rPr>
          <w:rFonts w:hint="eastAsia" w:ascii="Consolas" w:hAnsi="Consolas" w:cs="Consolas"/>
          <w:strike w:val="0"/>
          <w:dstrike w:val="0"/>
          <w:color w:val="FF000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新容量和新阈值都乘以2倍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元素个数增加，达到阈值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把新的节点放到某个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node后面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r>
        <w:drawing>
          <wp:inline distT="0" distB="0" distL="114300" distR="114300">
            <wp:extent cx="4705350" cy="180022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两种情况下会扩容：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table[i]下面的链表节点达到8个，但是size不超过64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添加元素后，table中元素个数&gt;阈值(threshold),会扩容</w:t>
      </w:r>
    </w:p>
    <w:p>
      <w:pPr>
        <w:numPr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最少11个节点会变树：</w:t>
      </w:r>
    </w:p>
    <w:p>
      <w:pPr>
        <w:numPr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8个 不变树</w:t>
      </w:r>
    </w:p>
    <w:p>
      <w:pPr>
        <w:numPr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9个 满足上面条件1，扩容 32</w:t>
      </w:r>
    </w:p>
    <w:p>
      <w:pPr>
        <w:numPr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10个 满足上面条件1 扩容64</w:t>
      </w:r>
    </w:p>
    <w:p>
      <w:pPr>
        <w:numPr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11个 不满足条件1了 变树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5.modCount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记录了当前集合被修改（add,remove）的次数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eastAsia"/>
          <w:b/>
          <w:bCs/>
          <w:color w:val="0000FF"/>
          <w:lang w:val="en-US" w:eastAsia="zh-CN"/>
        </w:rPr>
        <w:t>一个固定大小的序列上</w:t>
      </w:r>
      <w:r>
        <w:rPr>
          <w:rFonts w:hint="eastAsia"/>
          <w:lang w:val="en-US" w:eastAsia="zh-CN"/>
        </w:rPr>
        <w:t>，这个序列被称为hash code、数据摘要或者指纹。比较出名的hash算法有MD5、SHA。</w:t>
      </w:r>
      <w:r>
        <w:rPr>
          <w:rFonts w:hint="eastAsia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1F4A26"/>
    <w:multiLevelType w:val="singleLevel"/>
    <w:tmpl w:val="9D1F4A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F7FC344"/>
    <w:multiLevelType w:val="singleLevel"/>
    <w:tmpl w:val="AF7FC344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AFB41B63"/>
    <w:multiLevelType w:val="singleLevel"/>
    <w:tmpl w:val="AFB41B63"/>
    <w:lvl w:ilvl="0" w:tentative="0">
      <w:start w:val="1"/>
      <w:numFmt w:val="decimal"/>
      <w:lvlText w:val="(%1)"/>
      <w:lvlJc w:val="left"/>
      <w:pPr>
        <w:tabs>
          <w:tab w:val="left" w:pos="732"/>
        </w:tabs>
        <w:ind w:left="420"/>
      </w:pPr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B77A5A33"/>
    <w:multiLevelType w:val="multilevel"/>
    <w:tmpl w:val="B77A5A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C525943F"/>
    <w:multiLevelType w:val="singleLevel"/>
    <w:tmpl w:val="C525943F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C6C19453"/>
    <w:multiLevelType w:val="singleLevel"/>
    <w:tmpl w:val="C6C194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A9D9002"/>
    <w:multiLevelType w:val="singleLevel"/>
    <w:tmpl w:val="DA9D90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DF62BB48"/>
    <w:multiLevelType w:val="singleLevel"/>
    <w:tmpl w:val="DF62BB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DF854216"/>
    <w:multiLevelType w:val="singleLevel"/>
    <w:tmpl w:val="DF8542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E26961BC"/>
    <w:multiLevelType w:val="multilevel"/>
    <w:tmpl w:val="E26961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EA127D51"/>
    <w:multiLevelType w:val="multi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ECE406EE"/>
    <w:multiLevelType w:val="singleLevel"/>
    <w:tmpl w:val="ECE406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07AA5E61"/>
    <w:multiLevelType w:val="singleLevel"/>
    <w:tmpl w:val="07AA5E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19CC80A1"/>
    <w:multiLevelType w:val="singleLevel"/>
    <w:tmpl w:val="19CC80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9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37E33543"/>
    <w:multiLevelType w:val="singleLevel"/>
    <w:tmpl w:val="37E335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3FF9B5AD"/>
    <w:multiLevelType w:val="singleLevel"/>
    <w:tmpl w:val="3FF9B5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4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5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6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7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9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40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1">
    <w:nsid w:val="61908675"/>
    <w:multiLevelType w:val="singleLevel"/>
    <w:tmpl w:val="619086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3">
    <w:nsid w:val="65D757B0"/>
    <w:multiLevelType w:val="singleLevel"/>
    <w:tmpl w:val="65D757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A71D30E"/>
    <w:multiLevelType w:val="singleLevel"/>
    <w:tmpl w:val="6A71D3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abstractNum w:abstractNumId="46">
    <w:nsid w:val="769012E8"/>
    <w:multiLevelType w:val="singleLevel"/>
    <w:tmpl w:val="76901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7837ED95"/>
    <w:multiLevelType w:val="singleLevel"/>
    <w:tmpl w:val="7837ED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7B0C995B"/>
    <w:multiLevelType w:val="multilevel"/>
    <w:tmpl w:val="7B0C99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8"/>
  </w:num>
  <w:num w:numId="2">
    <w:abstractNumId w:val="33"/>
  </w:num>
  <w:num w:numId="3">
    <w:abstractNumId w:val="0"/>
  </w:num>
  <w:num w:numId="4">
    <w:abstractNumId w:val="1"/>
  </w:num>
  <w:num w:numId="5">
    <w:abstractNumId w:val="24"/>
  </w:num>
  <w:num w:numId="6">
    <w:abstractNumId w:val="27"/>
  </w:num>
  <w:num w:numId="7">
    <w:abstractNumId w:val="39"/>
  </w:num>
  <w:num w:numId="8">
    <w:abstractNumId w:val="18"/>
  </w:num>
  <w:num w:numId="9">
    <w:abstractNumId w:val="34"/>
  </w:num>
  <w:num w:numId="10">
    <w:abstractNumId w:val="35"/>
  </w:num>
  <w:num w:numId="11">
    <w:abstractNumId w:val="7"/>
  </w:num>
  <w:num w:numId="12">
    <w:abstractNumId w:val="29"/>
  </w:num>
  <w:num w:numId="13">
    <w:abstractNumId w:val="23"/>
  </w:num>
  <w:num w:numId="14">
    <w:abstractNumId w:val="9"/>
  </w:num>
  <w:num w:numId="15">
    <w:abstractNumId w:val="45"/>
  </w:num>
  <w:num w:numId="16">
    <w:abstractNumId w:val="19"/>
  </w:num>
  <w:num w:numId="17">
    <w:abstractNumId w:val="21"/>
  </w:num>
  <w:num w:numId="18">
    <w:abstractNumId w:val="4"/>
  </w:num>
  <w:num w:numId="19">
    <w:abstractNumId w:val="36"/>
  </w:num>
  <w:num w:numId="20">
    <w:abstractNumId w:val="6"/>
  </w:num>
  <w:num w:numId="21">
    <w:abstractNumId w:val="44"/>
  </w:num>
  <w:num w:numId="22">
    <w:abstractNumId w:val="40"/>
  </w:num>
  <w:num w:numId="23">
    <w:abstractNumId w:val="32"/>
  </w:num>
  <w:num w:numId="24">
    <w:abstractNumId w:val="37"/>
  </w:num>
  <w:num w:numId="25">
    <w:abstractNumId w:val="3"/>
  </w:num>
  <w:num w:numId="26">
    <w:abstractNumId w:val="46"/>
  </w:num>
  <w:num w:numId="27">
    <w:abstractNumId w:val="20"/>
  </w:num>
  <w:num w:numId="28">
    <w:abstractNumId w:val="42"/>
  </w:num>
  <w:num w:numId="29">
    <w:abstractNumId w:val="12"/>
  </w:num>
  <w:num w:numId="30">
    <w:abstractNumId w:val="11"/>
  </w:num>
  <w:num w:numId="31">
    <w:abstractNumId w:val="14"/>
  </w:num>
  <w:num w:numId="32">
    <w:abstractNumId w:val="2"/>
  </w:num>
  <w:num w:numId="33">
    <w:abstractNumId w:val="16"/>
  </w:num>
  <w:num w:numId="34">
    <w:abstractNumId w:val="10"/>
  </w:num>
  <w:num w:numId="35">
    <w:abstractNumId w:val="43"/>
  </w:num>
  <w:num w:numId="36">
    <w:abstractNumId w:val="8"/>
  </w:num>
  <w:num w:numId="37">
    <w:abstractNumId w:val="15"/>
  </w:num>
  <w:num w:numId="38">
    <w:abstractNumId w:val="25"/>
  </w:num>
  <w:num w:numId="39">
    <w:abstractNumId w:val="28"/>
  </w:num>
  <w:num w:numId="40">
    <w:abstractNumId w:val="47"/>
  </w:num>
  <w:num w:numId="41">
    <w:abstractNumId w:val="5"/>
  </w:num>
  <w:num w:numId="42">
    <w:abstractNumId w:val="31"/>
  </w:num>
  <w:num w:numId="43">
    <w:abstractNumId w:val="41"/>
  </w:num>
  <w:num w:numId="44">
    <w:abstractNumId w:val="26"/>
  </w:num>
  <w:num w:numId="45">
    <w:abstractNumId w:val="22"/>
  </w:num>
  <w:num w:numId="46">
    <w:abstractNumId w:val="48"/>
  </w:num>
  <w:num w:numId="47">
    <w:abstractNumId w:val="13"/>
  </w:num>
  <w:num w:numId="48">
    <w:abstractNumId w:val="17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490313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CC45CA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703EB1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7C10307"/>
    <w:rsid w:val="17E171FB"/>
    <w:rsid w:val="1840100B"/>
    <w:rsid w:val="186111F3"/>
    <w:rsid w:val="18BA08D1"/>
    <w:rsid w:val="18D14929"/>
    <w:rsid w:val="18E30234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8E7547"/>
    <w:rsid w:val="1BD50E3C"/>
    <w:rsid w:val="1C08623A"/>
    <w:rsid w:val="1C3978F3"/>
    <w:rsid w:val="1C482028"/>
    <w:rsid w:val="1C4E4C2D"/>
    <w:rsid w:val="1C5B6085"/>
    <w:rsid w:val="1C5F067B"/>
    <w:rsid w:val="1CB92A27"/>
    <w:rsid w:val="1CBE52D0"/>
    <w:rsid w:val="1CD275CB"/>
    <w:rsid w:val="1CEB0F74"/>
    <w:rsid w:val="1CEF2CDA"/>
    <w:rsid w:val="1D0C2D0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63C29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5FB3ECE"/>
    <w:rsid w:val="261C6780"/>
    <w:rsid w:val="2633068F"/>
    <w:rsid w:val="263840B8"/>
    <w:rsid w:val="264E4F53"/>
    <w:rsid w:val="269A23F6"/>
    <w:rsid w:val="26C22CDB"/>
    <w:rsid w:val="26E20ADF"/>
    <w:rsid w:val="26E64383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675D9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877F59"/>
    <w:rsid w:val="2D97758E"/>
    <w:rsid w:val="2DAE55B4"/>
    <w:rsid w:val="2DB85D86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D75FB4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9A6370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7F55BB"/>
    <w:rsid w:val="35B408E7"/>
    <w:rsid w:val="35B83042"/>
    <w:rsid w:val="35D05C2E"/>
    <w:rsid w:val="35F37AAE"/>
    <w:rsid w:val="360B590A"/>
    <w:rsid w:val="36255609"/>
    <w:rsid w:val="3666116E"/>
    <w:rsid w:val="366C778F"/>
    <w:rsid w:val="3670092B"/>
    <w:rsid w:val="36C619E8"/>
    <w:rsid w:val="36EF17B0"/>
    <w:rsid w:val="36F03531"/>
    <w:rsid w:val="36F200F0"/>
    <w:rsid w:val="371242D3"/>
    <w:rsid w:val="372B4CB5"/>
    <w:rsid w:val="374C73B8"/>
    <w:rsid w:val="374F18C4"/>
    <w:rsid w:val="377802A3"/>
    <w:rsid w:val="37931AB2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455D6E"/>
    <w:rsid w:val="39784CD2"/>
    <w:rsid w:val="397D624B"/>
    <w:rsid w:val="399F1AC3"/>
    <w:rsid w:val="3A2373C0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00F54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0D4A07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C6769E"/>
    <w:rsid w:val="46D222B1"/>
    <w:rsid w:val="47091F53"/>
    <w:rsid w:val="473A33B4"/>
    <w:rsid w:val="47637221"/>
    <w:rsid w:val="47AE2250"/>
    <w:rsid w:val="47EE6DF7"/>
    <w:rsid w:val="4826135A"/>
    <w:rsid w:val="48371AD6"/>
    <w:rsid w:val="48457ECD"/>
    <w:rsid w:val="486A7D21"/>
    <w:rsid w:val="488C0C8A"/>
    <w:rsid w:val="48BC6F8E"/>
    <w:rsid w:val="48C97BD7"/>
    <w:rsid w:val="48D60EBD"/>
    <w:rsid w:val="490F640F"/>
    <w:rsid w:val="49716EA9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CFA75F8"/>
    <w:rsid w:val="4D240643"/>
    <w:rsid w:val="4D3C3FF3"/>
    <w:rsid w:val="4D5B1640"/>
    <w:rsid w:val="4D61121C"/>
    <w:rsid w:val="4DB920BD"/>
    <w:rsid w:val="4DFE7A42"/>
    <w:rsid w:val="4E0D39AD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0551E5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AE69C8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4A3FDE"/>
    <w:rsid w:val="60AD6A4D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015308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6CE17A2"/>
    <w:rsid w:val="671B5373"/>
    <w:rsid w:val="675218E7"/>
    <w:rsid w:val="67545789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387A12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171B7"/>
    <w:rsid w:val="6E6C5D26"/>
    <w:rsid w:val="6E6D7E72"/>
    <w:rsid w:val="6ECA4F72"/>
    <w:rsid w:val="6F016E7F"/>
    <w:rsid w:val="6F035756"/>
    <w:rsid w:val="6FB3206A"/>
    <w:rsid w:val="6FC903B9"/>
    <w:rsid w:val="6FFB5462"/>
    <w:rsid w:val="70340840"/>
    <w:rsid w:val="704701F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34996"/>
    <w:rsid w:val="747E2940"/>
    <w:rsid w:val="748C662D"/>
    <w:rsid w:val="74A02694"/>
    <w:rsid w:val="74AB13E0"/>
    <w:rsid w:val="74E8094F"/>
    <w:rsid w:val="75034BD0"/>
    <w:rsid w:val="751674A3"/>
    <w:rsid w:val="757802E8"/>
    <w:rsid w:val="75AF7382"/>
    <w:rsid w:val="75DA23B0"/>
    <w:rsid w:val="75E041C2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323C6"/>
    <w:rsid w:val="78E76840"/>
    <w:rsid w:val="791D52EE"/>
    <w:rsid w:val="79261632"/>
    <w:rsid w:val="792A619F"/>
    <w:rsid w:val="795A13C0"/>
    <w:rsid w:val="796664AD"/>
    <w:rsid w:val="79725470"/>
    <w:rsid w:val="79E57F93"/>
    <w:rsid w:val="79EA65B7"/>
    <w:rsid w:val="7A13459F"/>
    <w:rsid w:val="7A2446AA"/>
    <w:rsid w:val="7AA4573A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316F8"/>
    <w:rsid w:val="7D75195F"/>
    <w:rsid w:val="7D9B29A2"/>
    <w:rsid w:val="7DFD70D0"/>
    <w:rsid w:val="7E343C7C"/>
    <w:rsid w:val="7E3C2B6C"/>
    <w:rsid w:val="7E7870C0"/>
    <w:rsid w:val="7EA6007E"/>
    <w:rsid w:val="7EB850E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2021-05-29T15:26:25Z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2052-11.1.0.10359</vt:lpwstr>
  </property>
  <property fmtid="{D5CDD505-2E9C-101B-9397-08002B2CF9AE}" pid="3" name="ICV">
    <vt:lpwstr>B9FA22AB8AFC4944A62883577422CB0E</vt:lpwstr>
  </property>
</Properties>
</file>